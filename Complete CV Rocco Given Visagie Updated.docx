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05BE" w14:textId="033C43B5" w:rsidR="004116B2" w:rsidRDefault="00610F11" w:rsidP="004116B2">
      <w:pPr>
        <w:pStyle w:val="Graphicsanchor"/>
        <w:rPr>
          <w:noProof w:val="0"/>
        </w:rPr>
      </w:pPr>
      <w:r w:rsidRPr="00610F11">
        <w:rPr>
          <w:color w:val="595959"/>
          <w:vertAlign w:val="subscript"/>
        </w:rPr>
        <mc:AlternateContent>
          <mc:Choice Requires="wps">
            <w:drawing>
              <wp:anchor distT="45720" distB="45720" distL="114300" distR="114300" simplePos="0" relativeHeight="251707392" behindDoc="0" locked="1" layoutInCell="1" allowOverlap="1" wp14:anchorId="39FE1673" wp14:editId="16F54F8B">
                <wp:simplePos x="0" y="0"/>
                <wp:positionH relativeFrom="page">
                  <wp:posOffset>209550</wp:posOffset>
                </wp:positionH>
                <wp:positionV relativeFrom="margin">
                  <wp:posOffset>7667625</wp:posOffset>
                </wp:positionV>
                <wp:extent cx="1752600" cy="1981200"/>
                <wp:effectExtent l="0" t="0" r="0" b="0"/>
                <wp:wrapSquare wrapText="bothSides"/>
                <wp:docPr id="848860418" name="Text Box 848860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98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44CD8" w14:textId="64BF5AAD" w:rsidR="00610F11" w:rsidRPr="005376B4" w:rsidRDefault="00610F11" w:rsidP="00610F11">
                            <w:pPr>
                              <w:pStyle w:val="Heading1White"/>
                            </w:pPr>
                            <w:r>
                              <w:t xml:space="preserve">Referances </w:t>
                            </w:r>
                          </w:p>
                          <w:p w14:paraId="6DB524A3" w14:textId="470F0B41" w:rsidR="00610F11" w:rsidRDefault="00E11210" w:rsidP="00610F11">
                            <w:pPr>
                              <w:pStyle w:val="List"/>
                            </w:pPr>
                            <w:r>
                              <w:t>Phillip Human</w:t>
                            </w:r>
                          </w:p>
                          <w:p w14:paraId="586B0A87" w14:textId="2628EA86" w:rsidR="00E11210" w:rsidRDefault="00E11210" w:rsidP="00E11210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  <w:r>
                              <w:t>0833958662</w:t>
                            </w:r>
                          </w:p>
                          <w:p w14:paraId="656CCBAD" w14:textId="50280ABE" w:rsidR="00E11210" w:rsidRDefault="00B427DA" w:rsidP="00610F11">
                            <w:pPr>
                              <w:pStyle w:val="List"/>
                            </w:pPr>
                            <w:r>
                              <w:t xml:space="preserve">Ronisha Hendricks </w:t>
                            </w:r>
                          </w:p>
                          <w:p w14:paraId="174A92A6" w14:textId="2E7A1F53" w:rsidR="00E11210" w:rsidRPr="00EA2D5E" w:rsidRDefault="00B427DA" w:rsidP="00E11210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  <w:r>
                              <w:t xml:space="preserve">0640322039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E1673" id="_x0000_t202" coordsize="21600,21600" o:spt="202" path="m,l,21600r21600,l21600,xe">
                <v:stroke joinstyle="miter"/>
                <v:path gradientshapeok="t" o:connecttype="rect"/>
              </v:shapetype>
              <v:shape id="Text Box 848860418" o:spid="_x0000_s1026" type="#_x0000_t202" style="position:absolute;left:0;text-align:left;margin-left:16.5pt;margin-top:603.75pt;width:138pt;height:156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" filled="f" stroked="f">
                <v:textbox>
                  <w:txbxContent>
                    <w:p w14:paraId="2D744CD8" w14:textId="64BF5AAD" w:rsidR="00610F11" w:rsidRPr="005376B4" w:rsidRDefault="00610F11" w:rsidP="00610F11">
                      <w:pPr>
                        <w:pStyle w:val="Heading1White"/>
                      </w:pPr>
                      <w:r>
                        <w:t xml:space="preserve">Referances </w:t>
                      </w:r>
                    </w:p>
                    <w:p w14:paraId="6DB524A3" w14:textId="470F0B41" w:rsidR="00610F11" w:rsidRDefault="00E11210" w:rsidP="00610F11">
                      <w:pPr>
                        <w:pStyle w:val="List"/>
                      </w:pPr>
                      <w:r>
                        <w:t>Phillip Human</w:t>
                      </w:r>
                    </w:p>
                    <w:p w14:paraId="586B0A87" w14:textId="2628EA86" w:rsidR="00E11210" w:rsidRDefault="00E11210" w:rsidP="00E11210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/>
                      </w:pPr>
                      <w:r>
                        <w:t>0833958662</w:t>
                      </w:r>
                    </w:p>
                    <w:p w14:paraId="656CCBAD" w14:textId="50280ABE" w:rsidR="00E11210" w:rsidRDefault="00B427DA" w:rsidP="00610F11">
                      <w:pPr>
                        <w:pStyle w:val="List"/>
                      </w:pPr>
                      <w:r>
                        <w:t xml:space="preserve">Ronisha Hendricks </w:t>
                      </w:r>
                    </w:p>
                    <w:p w14:paraId="174A92A6" w14:textId="2E7A1F53" w:rsidR="00E11210" w:rsidRPr="00EA2D5E" w:rsidRDefault="00B427DA" w:rsidP="00E11210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/>
                      </w:pPr>
                      <w:r>
                        <w:t xml:space="preserve">0640322039 </w:t>
                      </w: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="00815945">
        <w:rPr>
          <w:vertAlign w:val="subscript"/>
        </w:rPr>
        <w:drawing>
          <wp:anchor distT="0" distB="0" distL="114300" distR="114300" simplePos="0" relativeHeight="251705344" behindDoc="0" locked="1" layoutInCell="1" allowOverlap="1" wp14:anchorId="6E988ADA" wp14:editId="631BCA91">
            <wp:simplePos x="0" y="0"/>
            <wp:positionH relativeFrom="column">
              <wp:posOffset>-219075</wp:posOffset>
            </wp:positionH>
            <wp:positionV relativeFrom="paragraph">
              <wp:posOffset>9525</wp:posOffset>
            </wp:positionV>
            <wp:extent cx="1609090" cy="1609090"/>
            <wp:effectExtent l="0" t="0" r="0" b="0"/>
            <wp:wrapNone/>
            <wp:docPr id="448156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6822" name="Picture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1" b="2131"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60909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0224" behindDoc="0" locked="1" layoutInCell="1" allowOverlap="1" wp14:anchorId="4114EB7F" wp14:editId="2F45850A">
                <wp:simplePos x="0" y="0"/>
                <wp:positionH relativeFrom="margin">
                  <wp:align>right</wp:align>
                </wp:positionH>
                <wp:positionV relativeFrom="page">
                  <wp:posOffset>1943100</wp:posOffset>
                </wp:positionV>
                <wp:extent cx="4919345" cy="19812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198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51965" w14:textId="54EC692C" w:rsidR="005376B4" w:rsidRPr="005376B4" w:rsidRDefault="00E11210" w:rsidP="005376B4">
                            <w:pPr>
                              <w:pStyle w:val="Heading1"/>
                            </w:pPr>
                            <w:r>
                              <w:t>Personal details</w:t>
                            </w:r>
                          </w:p>
                          <w:p w14:paraId="371E1AF9" w14:textId="77777777" w:rsidR="00E11210" w:rsidRPr="00FB2743" w:rsidRDefault="00E11210" w:rsidP="00E112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B2743">
                              <w:rPr>
                                <w:b/>
                                <w:bCs/>
                              </w:rPr>
                              <w:t>Rocco Given Visagie</w:t>
                            </w:r>
                          </w:p>
                          <w:p w14:paraId="1BA59F85" w14:textId="77777777" w:rsidR="00E11210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26 </w:t>
                            </w:r>
                            <w:proofErr w:type="spellStart"/>
                            <w:r w:rsidRPr="00FB2743">
                              <w:rPr>
                                <w:rFonts w:cs="Times New Roman"/>
                                <w:b/>
                              </w:rPr>
                              <w:t>Kameeldoring</w:t>
                            </w:r>
                            <w:proofErr w:type="spellEnd"/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Street                                                                </w:t>
                            </w:r>
                          </w:p>
                          <w:p w14:paraId="69DA171B" w14:textId="77777777" w:rsidR="00E11210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proofErr w:type="spellStart"/>
                            <w:r w:rsidRPr="00FB2743">
                              <w:rPr>
                                <w:rFonts w:cs="Times New Roman"/>
                                <w:b/>
                              </w:rPr>
                              <w:t>Rouxville</w:t>
                            </w:r>
                            <w:proofErr w:type="spellEnd"/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14:paraId="18FD9122" w14:textId="190D8DED" w:rsidR="00E11210" w:rsidRPr="00FB2743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proofErr w:type="spellStart"/>
                            <w:r w:rsidRPr="00FB2743">
                              <w:rPr>
                                <w:rFonts w:cs="Times New Roman"/>
                                <w:b/>
                              </w:rPr>
                              <w:t>Kuilsriver</w:t>
                            </w:r>
                            <w:proofErr w:type="spellEnd"/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</w:t>
                            </w:r>
                          </w:p>
                          <w:p w14:paraId="3E9A02A5" w14:textId="77777777" w:rsidR="00E11210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r w:rsidRPr="00FB2743">
                              <w:rPr>
                                <w:b/>
                                <w:bCs/>
                              </w:rPr>
                              <w:t>Cape Town</w:t>
                            </w:r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                                                                                </w:t>
                            </w:r>
                            <w:r>
                              <w:rPr>
                                <w:rFonts w:cs="Times New Roman"/>
                                <w:b/>
                              </w:rPr>
                              <w:t xml:space="preserve">                                         </w:t>
                            </w:r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</w:t>
                            </w:r>
                          </w:p>
                          <w:p w14:paraId="52B5948D" w14:textId="6EB55C12" w:rsidR="00E11210" w:rsidRPr="00FB2743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r w:rsidRPr="00FB2743">
                              <w:rPr>
                                <w:rFonts w:cs="Times New Roman"/>
                                <w:b/>
                              </w:rPr>
                              <w:t>7580</w:t>
                            </w:r>
                          </w:p>
                          <w:p w14:paraId="1B10BED7" w14:textId="77777777" w:rsidR="00E11210" w:rsidRPr="00FB2743" w:rsidRDefault="00E11210" w:rsidP="00E11210">
                            <w:pPr>
                              <w:rPr>
                                <w:b/>
                                <w:bCs/>
                              </w:rPr>
                            </w:pPr>
                            <w:hyperlink r:id="rId10" w:history="1">
                              <w:r w:rsidRPr="00FB2743">
                                <w:rPr>
                                  <w:rStyle w:val="Hyperlink"/>
                                  <w:b/>
                                  <w:bCs/>
                                </w:rPr>
                                <w:t>220343527@mycput.ac.za</w:t>
                              </w:r>
                            </w:hyperlink>
                          </w:p>
                          <w:p w14:paraId="5908DD8C" w14:textId="6C75FADF" w:rsidR="005376B4" w:rsidRPr="005376B4" w:rsidRDefault="00E11210" w:rsidP="00E11210">
                            <w:r w:rsidRPr="00FB2743">
                              <w:rPr>
                                <w:b/>
                                <w:bCs/>
                              </w:rPr>
                              <w:t>0609208354</w:t>
                            </w:r>
                          </w:p>
                          <w:p w14:paraId="44282976" w14:textId="77777777" w:rsidR="005376B4" w:rsidRPr="005376B4" w:rsidRDefault="005376B4" w:rsidP="00537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4EB7F" id="Text Box 7" o:spid="_x0000_s1027" type="#_x0000_t202" style="position:absolute;left:0;text-align:left;margin-left:336.15pt;margin-top:153pt;width:387.35pt;height:156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" filled="f" stroked="f">
                <v:textbox>
                  <w:txbxContent>
                    <w:p w14:paraId="5CE51965" w14:textId="54EC692C" w:rsidR="005376B4" w:rsidRPr="005376B4" w:rsidRDefault="00E11210" w:rsidP="005376B4">
                      <w:pPr>
                        <w:pStyle w:val="Heading1"/>
                      </w:pPr>
                      <w:r>
                        <w:t>Personal details</w:t>
                      </w:r>
                    </w:p>
                    <w:p w14:paraId="371E1AF9" w14:textId="77777777" w:rsidR="00E11210" w:rsidRPr="00FB2743" w:rsidRDefault="00E11210" w:rsidP="00E11210">
                      <w:pPr>
                        <w:rPr>
                          <w:b/>
                          <w:bCs/>
                        </w:rPr>
                      </w:pPr>
                      <w:r w:rsidRPr="00FB2743">
                        <w:rPr>
                          <w:b/>
                          <w:bCs/>
                        </w:rPr>
                        <w:t>Rocco Given Visagie</w:t>
                      </w:r>
                    </w:p>
                    <w:p w14:paraId="1BA59F85" w14:textId="77777777" w:rsidR="00E11210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r w:rsidRPr="00FB2743">
                        <w:rPr>
                          <w:rFonts w:cs="Times New Roman"/>
                          <w:b/>
                        </w:rPr>
                        <w:t xml:space="preserve">26 </w:t>
                      </w:r>
                      <w:proofErr w:type="spellStart"/>
                      <w:r w:rsidRPr="00FB2743">
                        <w:rPr>
                          <w:rFonts w:cs="Times New Roman"/>
                          <w:b/>
                        </w:rPr>
                        <w:t>Kameeldoring</w:t>
                      </w:r>
                      <w:proofErr w:type="spellEnd"/>
                      <w:r w:rsidRPr="00FB2743">
                        <w:rPr>
                          <w:rFonts w:cs="Times New Roman"/>
                          <w:b/>
                        </w:rPr>
                        <w:t xml:space="preserve"> Street                                                                </w:t>
                      </w:r>
                    </w:p>
                    <w:p w14:paraId="69DA171B" w14:textId="77777777" w:rsidR="00E11210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proofErr w:type="spellStart"/>
                      <w:r w:rsidRPr="00FB2743">
                        <w:rPr>
                          <w:rFonts w:cs="Times New Roman"/>
                          <w:b/>
                        </w:rPr>
                        <w:t>Rouxville</w:t>
                      </w:r>
                      <w:proofErr w:type="spellEnd"/>
                      <w:r w:rsidRPr="00FB2743">
                        <w:rPr>
                          <w:rFonts w:cs="Times New Roman"/>
                          <w:b/>
                        </w:rPr>
                        <w:t xml:space="preserve">                                                                              </w:t>
                      </w:r>
                    </w:p>
                    <w:p w14:paraId="18FD9122" w14:textId="190D8DED" w:rsidR="00E11210" w:rsidRPr="00FB2743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proofErr w:type="spellStart"/>
                      <w:r w:rsidRPr="00FB2743">
                        <w:rPr>
                          <w:rFonts w:cs="Times New Roman"/>
                          <w:b/>
                        </w:rPr>
                        <w:t>Kuilsriver</w:t>
                      </w:r>
                      <w:proofErr w:type="spellEnd"/>
                      <w:r w:rsidRPr="00FB2743">
                        <w:rPr>
                          <w:rFonts w:cs="Times New Roman"/>
                          <w:b/>
                        </w:rPr>
                        <w:t xml:space="preserve"> </w:t>
                      </w:r>
                    </w:p>
                    <w:p w14:paraId="3E9A02A5" w14:textId="77777777" w:rsidR="00E11210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r w:rsidRPr="00FB2743">
                        <w:rPr>
                          <w:b/>
                          <w:bCs/>
                        </w:rPr>
                        <w:t>Cape Town</w:t>
                      </w:r>
                      <w:r w:rsidRPr="00FB2743">
                        <w:rPr>
                          <w:rFonts w:cs="Times New Roman"/>
                          <w:b/>
                        </w:rPr>
                        <w:t xml:space="preserve">                                                                                 </w:t>
                      </w:r>
                      <w:r>
                        <w:rPr>
                          <w:rFonts w:cs="Times New Roman"/>
                          <w:b/>
                        </w:rPr>
                        <w:t xml:space="preserve">                                         </w:t>
                      </w:r>
                      <w:r w:rsidRPr="00FB2743">
                        <w:rPr>
                          <w:rFonts w:cs="Times New Roman"/>
                          <w:b/>
                        </w:rPr>
                        <w:t xml:space="preserve"> </w:t>
                      </w:r>
                    </w:p>
                    <w:p w14:paraId="52B5948D" w14:textId="6EB55C12" w:rsidR="00E11210" w:rsidRPr="00FB2743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r w:rsidRPr="00FB2743">
                        <w:rPr>
                          <w:rFonts w:cs="Times New Roman"/>
                          <w:b/>
                        </w:rPr>
                        <w:t>7580</w:t>
                      </w:r>
                    </w:p>
                    <w:p w14:paraId="1B10BED7" w14:textId="77777777" w:rsidR="00E11210" w:rsidRPr="00FB2743" w:rsidRDefault="00E11210" w:rsidP="00E11210">
                      <w:pPr>
                        <w:rPr>
                          <w:b/>
                          <w:bCs/>
                        </w:rPr>
                      </w:pPr>
                      <w:hyperlink r:id="rId11" w:history="1">
                        <w:r w:rsidRPr="00FB2743">
                          <w:rPr>
                            <w:rStyle w:val="Hyperlink"/>
                            <w:b/>
                            <w:bCs/>
                          </w:rPr>
                          <w:t>220343527@mycput.ac.za</w:t>
                        </w:r>
                      </w:hyperlink>
                    </w:p>
                    <w:p w14:paraId="5908DD8C" w14:textId="6C75FADF" w:rsidR="005376B4" w:rsidRPr="005376B4" w:rsidRDefault="00E11210" w:rsidP="00E11210">
                      <w:r w:rsidRPr="00FB2743">
                        <w:rPr>
                          <w:b/>
                          <w:bCs/>
                        </w:rPr>
                        <w:t>0609208354</w:t>
                      </w:r>
                    </w:p>
                    <w:p w14:paraId="44282976" w14:textId="77777777" w:rsidR="005376B4" w:rsidRPr="005376B4" w:rsidRDefault="005376B4" w:rsidP="005376B4"/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1248" behindDoc="0" locked="1" layoutInCell="1" allowOverlap="1" wp14:anchorId="12493AC9" wp14:editId="36EEDC87">
                <wp:simplePos x="0" y="0"/>
                <wp:positionH relativeFrom="page">
                  <wp:posOffset>2362200</wp:posOffset>
                </wp:positionH>
                <wp:positionV relativeFrom="page">
                  <wp:posOffset>3952875</wp:posOffset>
                </wp:positionV>
                <wp:extent cx="4919345" cy="41910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419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CF640" w14:textId="77777777" w:rsidR="005376B4" w:rsidRPr="005376B4" w:rsidRDefault="005376B4" w:rsidP="005376B4">
                            <w:pPr>
                              <w:pStyle w:val="Heading1"/>
                            </w:pPr>
                            <w:r w:rsidRPr="005376B4">
                              <w:t>Work Experience</w:t>
                            </w:r>
                          </w:p>
                          <w:p w14:paraId="6788257D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Capita Call Centre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Customer Experience Advisor – Marks &amp; Spencer Campaign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June 2022 – January 2024</w:t>
                            </w:r>
                          </w:p>
                          <w:p w14:paraId="0FB5146D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Deli Den Urban Farmhouse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Cashier / Merchandiser / Sales Assistant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2022</w:t>
                            </w:r>
                          </w:p>
                          <w:p w14:paraId="44146EF2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Footgear – Access Park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Sales Associate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2021</w:t>
                            </w:r>
                          </w:p>
                          <w:p w14:paraId="47BE754F" w14:textId="2C2BD0E6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Dis-Chem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Cashier / Merchandiser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2019</w:t>
                            </w:r>
                          </w:p>
                          <w:p w14:paraId="70A732A9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Ignite Events Company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Bartender / Waiter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2016</w:t>
                            </w:r>
                          </w:p>
                          <w:p w14:paraId="15B54ECA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Spur Steak Ranches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Waiter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2015</w:t>
                            </w:r>
                          </w:p>
                          <w:p w14:paraId="7E833254" w14:textId="77777777" w:rsidR="005376B4" w:rsidRPr="005376B4" w:rsidRDefault="005376B4" w:rsidP="00537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93AC9" id="Text Box 8" o:spid="_x0000_s1028" type="#_x0000_t202" style="position:absolute;left:0;text-align:left;margin-left:186pt;margin-top:311.25pt;width:387.35pt;height:330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" filled="f" stroked="f">
                <v:textbox>
                  <w:txbxContent>
                    <w:p w14:paraId="3FFCF640" w14:textId="77777777" w:rsidR="005376B4" w:rsidRPr="005376B4" w:rsidRDefault="005376B4" w:rsidP="005376B4">
                      <w:pPr>
                        <w:pStyle w:val="Heading1"/>
                      </w:pPr>
                      <w:r w:rsidRPr="005376B4">
                        <w:t>Work Experience</w:t>
                      </w:r>
                    </w:p>
                    <w:p w14:paraId="6788257D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Capita Call Centre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Customer Experience Advisor – Marks &amp; Spencer Campaign</w:t>
                      </w:r>
                      <w:r w:rsidRPr="00E11210">
                        <w:rPr>
                          <w:lang w:val="en-ZA"/>
                        </w:rPr>
                        <w:br/>
                        <w:t>June 2022 – January 2024</w:t>
                      </w:r>
                    </w:p>
                    <w:p w14:paraId="0FB5146D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Deli Den Urban Farmhouse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Cashier / Merchandiser / Sales Assistant</w:t>
                      </w:r>
                      <w:r w:rsidRPr="00E11210">
                        <w:rPr>
                          <w:lang w:val="en-ZA"/>
                        </w:rPr>
                        <w:br/>
                        <w:t>2022</w:t>
                      </w:r>
                    </w:p>
                    <w:p w14:paraId="44146EF2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Footgear – Access Park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Sales Associate</w:t>
                      </w:r>
                      <w:r w:rsidRPr="00E11210">
                        <w:rPr>
                          <w:lang w:val="en-ZA"/>
                        </w:rPr>
                        <w:br/>
                        <w:t>2021</w:t>
                      </w:r>
                    </w:p>
                    <w:p w14:paraId="47BE754F" w14:textId="2C2BD0E6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Dis-Chem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Cashier / Merchandiser</w:t>
                      </w:r>
                      <w:r w:rsidRPr="00E11210">
                        <w:rPr>
                          <w:lang w:val="en-ZA"/>
                        </w:rPr>
                        <w:br/>
                        <w:t>2019</w:t>
                      </w:r>
                    </w:p>
                    <w:p w14:paraId="70A732A9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Ignite Events Company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Bartender / Waiter</w:t>
                      </w:r>
                      <w:r w:rsidRPr="00E11210">
                        <w:rPr>
                          <w:lang w:val="en-ZA"/>
                        </w:rPr>
                        <w:br/>
                        <w:t>2016</w:t>
                      </w:r>
                    </w:p>
                    <w:p w14:paraId="15B54ECA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Spur Steak Ranches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Waiter</w:t>
                      </w:r>
                      <w:r w:rsidRPr="00E11210">
                        <w:rPr>
                          <w:lang w:val="en-ZA"/>
                        </w:rPr>
                        <w:br/>
                        <w:t>2015</w:t>
                      </w:r>
                    </w:p>
                    <w:p w14:paraId="7E833254" w14:textId="77777777" w:rsidR="005376B4" w:rsidRPr="005376B4" w:rsidRDefault="005376B4" w:rsidP="005376B4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2272" behindDoc="0" locked="1" layoutInCell="1" allowOverlap="1" wp14:anchorId="09A005FB" wp14:editId="1BE45C83">
                <wp:simplePos x="0" y="0"/>
                <wp:positionH relativeFrom="page">
                  <wp:posOffset>276225</wp:posOffset>
                </wp:positionH>
                <wp:positionV relativeFrom="page">
                  <wp:posOffset>2209800</wp:posOffset>
                </wp:positionV>
                <wp:extent cx="1645920" cy="3171825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317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DAC7B" w14:textId="77777777" w:rsidR="005376B4" w:rsidRPr="005376B4" w:rsidRDefault="005376B4" w:rsidP="005376B4">
                            <w:pPr>
                              <w:pStyle w:val="Heading1White"/>
                            </w:pPr>
                            <w:r w:rsidRPr="005376B4">
                              <w:t>EDUCATION</w:t>
                            </w:r>
                          </w:p>
                          <w:p w14:paraId="158FD705" w14:textId="2262D729" w:rsidR="005376B4" w:rsidRPr="005376B4" w:rsidRDefault="00610F11" w:rsidP="00EA2D5E">
                            <w:pPr>
                              <w:pStyle w:val="Normalwhite"/>
                            </w:pPr>
                            <w:r w:rsidRPr="00610F11">
                              <w:rPr>
                                <w:b/>
                                <w:bCs/>
                              </w:rPr>
                              <w:t>Cape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10F11">
                              <w:rPr>
                                <w:b/>
                                <w:bCs/>
                              </w:rPr>
                              <w:t>Peninsula University of Technology – District Six Campus</w:t>
                            </w:r>
                            <w:r w:rsidRPr="00610F11">
                              <w:br/>
                            </w:r>
                            <w:r w:rsidRPr="00610F11">
                              <w:rPr>
                                <w:i/>
                                <w:iCs/>
                              </w:rPr>
                              <w:t>Diploma: ICT in Applications Development</w:t>
                            </w:r>
                            <w:r w:rsidRPr="00610F11">
                              <w:br/>
                              <w:t>Final Year (Current)</w:t>
                            </w:r>
                          </w:p>
                          <w:p w14:paraId="39C9C2F9" w14:textId="77777777" w:rsidR="00610F11" w:rsidRDefault="00610F11" w:rsidP="00EA2D5E">
                            <w:pPr>
                              <w:pStyle w:val="Normalwhite"/>
                              <w:rPr>
                                <w:b/>
                                <w:bCs/>
                              </w:rPr>
                            </w:pPr>
                          </w:p>
                          <w:p w14:paraId="4A389B7B" w14:textId="5529A5C8" w:rsidR="005376B4" w:rsidRPr="005376B4" w:rsidRDefault="00610F11" w:rsidP="00EA2D5E">
                            <w:pPr>
                              <w:pStyle w:val="Normalwhite"/>
                            </w:pPr>
                            <w:r w:rsidRPr="00610F11">
                              <w:rPr>
                                <w:b/>
                                <w:bCs/>
                              </w:rPr>
                              <w:t xml:space="preserve">De </w:t>
                            </w:r>
                            <w:proofErr w:type="spellStart"/>
                            <w:r w:rsidRPr="00610F11">
                              <w:rPr>
                                <w:b/>
                                <w:bCs/>
                              </w:rPr>
                              <w:t>Kuilen</w:t>
                            </w:r>
                            <w:proofErr w:type="spellEnd"/>
                            <w:r w:rsidRPr="00610F11">
                              <w:rPr>
                                <w:b/>
                                <w:bCs/>
                              </w:rPr>
                              <w:t xml:space="preserve"> High School</w:t>
                            </w:r>
                            <w:r w:rsidRPr="00610F11">
                              <w:br/>
                            </w:r>
                            <w:r w:rsidRPr="00610F11">
                              <w:rPr>
                                <w:i/>
                                <w:iCs/>
                              </w:rPr>
                              <w:t>National Senior Certificate (Bachelor’s Pass)</w:t>
                            </w:r>
                            <w:r w:rsidRPr="00610F11">
                              <w:br/>
                              <w:t>Completed in 2015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005FB" id="Text Box 29" o:spid="_x0000_s1029" type="#_x0000_t202" style="position:absolute;left:0;text-align:left;margin-left:21.75pt;margin-top:174pt;width:129.6pt;height:249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" filled="f" stroked="f">
                <v:textbox>
                  <w:txbxContent>
                    <w:p w14:paraId="40BDAC7B" w14:textId="77777777" w:rsidR="005376B4" w:rsidRPr="005376B4" w:rsidRDefault="005376B4" w:rsidP="005376B4">
                      <w:pPr>
                        <w:pStyle w:val="Heading1White"/>
                      </w:pPr>
                      <w:r w:rsidRPr="005376B4">
                        <w:t>EDUCATION</w:t>
                      </w:r>
                    </w:p>
                    <w:p w14:paraId="158FD705" w14:textId="2262D729" w:rsidR="005376B4" w:rsidRPr="005376B4" w:rsidRDefault="00610F11" w:rsidP="00EA2D5E">
                      <w:pPr>
                        <w:pStyle w:val="Normalwhite"/>
                      </w:pPr>
                      <w:r w:rsidRPr="00610F11">
                        <w:rPr>
                          <w:b/>
                          <w:bCs/>
                        </w:rPr>
                        <w:t>Cape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610F11">
                        <w:rPr>
                          <w:b/>
                          <w:bCs/>
                        </w:rPr>
                        <w:t>Peninsula University of Technology – District Six Campus</w:t>
                      </w:r>
                      <w:r w:rsidRPr="00610F11">
                        <w:br/>
                      </w:r>
                      <w:r w:rsidRPr="00610F11">
                        <w:rPr>
                          <w:i/>
                          <w:iCs/>
                        </w:rPr>
                        <w:t>Diploma: ICT in Applications Development</w:t>
                      </w:r>
                      <w:r w:rsidRPr="00610F11">
                        <w:br/>
                        <w:t>Final Year (Current)</w:t>
                      </w:r>
                    </w:p>
                    <w:p w14:paraId="39C9C2F9" w14:textId="77777777" w:rsidR="00610F11" w:rsidRDefault="00610F11" w:rsidP="00EA2D5E">
                      <w:pPr>
                        <w:pStyle w:val="Normalwhite"/>
                        <w:rPr>
                          <w:b/>
                          <w:bCs/>
                        </w:rPr>
                      </w:pPr>
                    </w:p>
                    <w:p w14:paraId="4A389B7B" w14:textId="5529A5C8" w:rsidR="005376B4" w:rsidRPr="005376B4" w:rsidRDefault="00610F11" w:rsidP="00EA2D5E">
                      <w:pPr>
                        <w:pStyle w:val="Normalwhite"/>
                      </w:pPr>
                      <w:r w:rsidRPr="00610F11">
                        <w:rPr>
                          <w:b/>
                          <w:bCs/>
                        </w:rPr>
                        <w:t xml:space="preserve">De </w:t>
                      </w:r>
                      <w:proofErr w:type="spellStart"/>
                      <w:r w:rsidRPr="00610F11">
                        <w:rPr>
                          <w:b/>
                          <w:bCs/>
                        </w:rPr>
                        <w:t>Kuilen</w:t>
                      </w:r>
                      <w:proofErr w:type="spellEnd"/>
                      <w:r w:rsidRPr="00610F11">
                        <w:rPr>
                          <w:b/>
                          <w:bCs/>
                        </w:rPr>
                        <w:t xml:space="preserve"> High School</w:t>
                      </w:r>
                      <w:r w:rsidRPr="00610F11">
                        <w:br/>
                      </w:r>
                      <w:r w:rsidRPr="00610F11">
                        <w:rPr>
                          <w:i/>
                          <w:iCs/>
                        </w:rPr>
                        <w:t>National Senior Certificate (Bachelor’s Pass)</w:t>
                      </w:r>
                      <w:r w:rsidRPr="00610F11">
                        <w:br/>
                        <w:t>Completed in 2015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3296" behindDoc="0" locked="1" layoutInCell="1" allowOverlap="1" wp14:anchorId="61126888" wp14:editId="1E44B96A">
                <wp:simplePos x="0" y="0"/>
                <wp:positionH relativeFrom="page">
                  <wp:posOffset>285750</wp:posOffset>
                </wp:positionH>
                <wp:positionV relativeFrom="page">
                  <wp:posOffset>5400675</wp:posOffset>
                </wp:positionV>
                <wp:extent cx="1645920" cy="245745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2457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77184" w14:textId="77777777" w:rsidR="005376B4" w:rsidRPr="005376B4" w:rsidRDefault="00EA2D5E" w:rsidP="00EA2D5E">
                            <w:pPr>
                              <w:pStyle w:val="Heading1White"/>
                            </w:pPr>
                            <w:r w:rsidRPr="005376B4">
                              <w:t>Technical Skills</w:t>
                            </w:r>
                          </w:p>
                          <w:p w14:paraId="08BABED5" w14:textId="4F2CD1CF" w:rsidR="005376B4" w:rsidRPr="00EA2D5E" w:rsidRDefault="00E11210" w:rsidP="00EA2D5E">
                            <w:pPr>
                              <w:pStyle w:val="List"/>
                            </w:pPr>
                            <w:r>
                              <w:t>Project Management</w:t>
                            </w:r>
                          </w:p>
                          <w:p w14:paraId="7F3797BD" w14:textId="085D28EB" w:rsidR="005376B4" w:rsidRPr="00EA2D5E" w:rsidRDefault="005376B4" w:rsidP="00EA2D5E">
                            <w:pPr>
                              <w:pStyle w:val="List"/>
                            </w:pPr>
                            <w:r w:rsidRPr="00EA2D5E">
                              <w:t>Jav</w:t>
                            </w:r>
                            <w:r w:rsidR="00E11210">
                              <w:t>a Programming</w:t>
                            </w:r>
                          </w:p>
                          <w:p w14:paraId="317D4908" w14:textId="1FDBF911" w:rsidR="005376B4" w:rsidRPr="00EA2D5E" w:rsidRDefault="005376B4" w:rsidP="00E11210">
                            <w:pPr>
                              <w:pStyle w:val="List"/>
                            </w:pPr>
                            <w:r w:rsidRPr="00EA2D5E">
                              <w:t>Debugging</w:t>
                            </w:r>
                          </w:p>
                          <w:p w14:paraId="2E679844" w14:textId="039F635F" w:rsidR="005376B4" w:rsidRPr="00EA2D5E" w:rsidRDefault="00E11210" w:rsidP="00EA2D5E">
                            <w:pPr>
                              <w:pStyle w:val="List"/>
                            </w:pPr>
                            <w:r>
                              <w:t>JavaScript Programming</w:t>
                            </w:r>
                          </w:p>
                          <w:p w14:paraId="574932CE" w14:textId="4F5B6FDE" w:rsidR="005376B4" w:rsidRPr="00EA2D5E" w:rsidRDefault="00E11210" w:rsidP="00EA2D5E">
                            <w:pPr>
                              <w:pStyle w:val="List"/>
                            </w:pPr>
                            <w:r>
                              <w:t>Usability Testing</w:t>
                            </w:r>
                          </w:p>
                          <w:p w14:paraId="2E2EFB54" w14:textId="3EAF9722" w:rsidR="005376B4" w:rsidRPr="00EA2D5E" w:rsidRDefault="005376B4" w:rsidP="00EA2D5E">
                            <w:pPr>
                              <w:pStyle w:val="List"/>
                            </w:pPr>
                            <w:r w:rsidRPr="00EA2D5E">
                              <w:t>UX</w:t>
                            </w:r>
                            <w:r w:rsidR="00E11210">
                              <w:t xml:space="preserve">/UI </w:t>
                            </w:r>
                            <w:r w:rsidRPr="00EA2D5E">
                              <w:t>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26888" id="Text Box 31" o:spid="_x0000_s1030" type="#_x0000_t202" style="position:absolute;left:0;text-align:left;margin-left:22.5pt;margin-top:425.25pt;width:129.6pt;height:193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" filled="f" stroked="f">
                <v:textbox>
                  <w:txbxContent>
                    <w:p w14:paraId="4EA77184" w14:textId="77777777" w:rsidR="005376B4" w:rsidRPr="005376B4" w:rsidRDefault="00EA2D5E" w:rsidP="00EA2D5E">
                      <w:pPr>
                        <w:pStyle w:val="Heading1White"/>
                      </w:pPr>
                      <w:r w:rsidRPr="005376B4">
                        <w:t>Technical Skills</w:t>
                      </w:r>
                    </w:p>
                    <w:p w14:paraId="08BABED5" w14:textId="4F2CD1CF" w:rsidR="005376B4" w:rsidRPr="00EA2D5E" w:rsidRDefault="00E11210" w:rsidP="00EA2D5E">
                      <w:pPr>
                        <w:pStyle w:val="List"/>
                      </w:pPr>
                      <w:r>
                        <w:t>Project Management</w:t>
                      </w:r>
                    </w:p>
                    <w:p w14:paraId="7F3797BD" w14:textId="085D28EB" w:rsidR="005376B4" w:rsidRPr="00EA2D5E" w:rsidRDefault="005376B4" w:rsidP="00EA2D5E">
                      <w:pPr>
                        <w:pStyle w:val="List"/>
                      </w:pPr>
                      <w:r w:rsidRPr="00EA2D5E">
                        <w:t>Jav</w:t>
                      </w:r>
                      <w:r w:rsidR="00E11210">
                        <w:t>a Programming</w:t>
                      </w:r>
                    </w:p>
                    <w:p w14:paraId="317D4908" w14:textId="1FDBF911" w:rsidR="005376B4" w:rsidRPr="00EA2D5E" w:rsidRDefault="005376B4" w:rsidP="00E11210">
                      <w:pPr>
                        <w:pStyle w:val="List"/>
                      </w:pPr>
                      <w:r w:rsidRPr="00EA2D5E">
                        <w:t>Debugging</w:t>
                      </w:r>
                    </w:p>
                    <w:p w14:paraId="2E679844" w14:textId="039F635F" w:rsidR="005376B4" w:rsidRPr="00EA2D5E" w:rsidRDefault="00E11210" w:rsidP="00EA2D5E">
                      <w:pPr>
                        <w:pStyle w:val="List"/>
                      </w:pPr>
                      <w:r>
                        <w:t>JavaScript Programming</w:t>
                      </w:r>
                    </w:p>
                    <w:p w14:paraId="574932CE" w14:textId="4F5B6FDE" w:rsidR="005376B4" w:rsidRPr="00EA2D5E" w:rsidRDefault="00E11210" w:rsidP="00EA2D5E">
                      <w:pPr>
                        <w:pStyle w:val="List"/>
                      </w:pPr>
                      <w:r>
                        <w:t>Usability Testing</w:t>
                      </w:r>
                    </w:p>
                    <w:p w14:paraId="2E2EFB54" w14:textId="3EAF9722" w:rsidR="005376B4" w:rsidRPr="00EA2D5E" w:rsidRDefault="005376B4" w:rsidP="00EA2D5E">
                      <w:pPr>
                        <w:pStyle w:val="List"/>
                      </w:pPr>
                      <w:r w:rsidRPr="00EA2D5E">
                        <w:t>UX</w:t>
                      </w:r>
                      <w:r w:rsidR="00E11210">
                        <w:t xml:space="preserve">/UI </w:t>
                      </w:r>
                      <w:r w:rsidRPr="00EA2D5E">
                        <w:t>Design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4320" behindDoc="0" locked="1" layoutInCell="1" allowOverlap="1" wp14:anchorId="4D3741C3" wp14:editId="2FD7B2DD">
                <wp:simplePos x="0" y="0"/>
                <wp:positionH relativeFrom="page">
                  <wp:posOffset>276225</wp:posOffset>
                </wp:positionH>
                <wp:positionV relativeFrom="page">
                  <wp:posOffset>9877425</wp:posOffset>
                </wp:positionV>
                <wp:extent cx="1645920" cy="123825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1645920" cy="123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F55BB" w14:textId="77777777" w:rsidR="005376B4" w:rsidRPr="005376B4" w:rsidRDefault="00EA2D5E" w:rsidP="00EA2D5E">
                            <w:pPr>
                              <w:pStyle w:val="Heading1White"/>
                            </w:pPr>
                            <w:r w:rsidRPr="005376B4">
                              <w:t>Professional Development</w:t>
                            </w:r>
                          </w:p>
                          <w:p w14:paraId="0BD8E3B1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Course</w:t>
                            </w:r>
                          </w:p>
                          <w:p w14:paraId="1AA3C16A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Organization, Location</w:t>
                            </w:r>
                          </w:p>
                          <w:p w14:paraId="173FB742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20XX</w:t>
                            </w:r>
                          </w:p>
                          <w:p w14:paraId="026617DA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21ADB481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Course</w:t>
                            </w:r>
                          </w:p>
                          <w:p w14:paraId="1FF27616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Organization, Location</w:t>
                            </w:r>
                          </w:p>
                          <w:p w14:paraId="33A8DD78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20XX</w:t>
                            </w:r>
                          </w:p>
                          <w:p w14:paraId="70451643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25740818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 xml:space="preserve">Workshop </w:t>
                            </w:r>
                          </w:p>
                          <w:p w14:paraId="6F674F04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Organization, Location</w:t>
                            </w:r>
                          </w:p>
                          <w:p w14:paraId="694F4589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20XX</w:t>
                            </w:r>
                          </w:p>
                          <w:p w14:paraId="212B86FE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1DE6792B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2DC3379F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741C3" id="Text Box 12" o:spid="_x0000_s1031" type="#_x0000_t202" style="position:absolute;left:0;text-align:left;margin-left:21.75pt;margin-top:777.75pt;width:129.6pt;height:9.75pt;flip:y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" filled="f" stroked="f">
                <v:textbox>
                  <w:txbxContent>
                    <w:p w14:paraId="6E8F55BB" w14:textId="77777777" w:rsidR="005376B4" w:rsidRPr="005376B4" w:rsidRDefault="00EA2D5E" w:rsidP="00EA2D5E">
                      <w:pPr>
                        <w:pStyle w:val="Heading1White"/>
                      </w:pPr>
                      <w:r w:rsidRPr="005376B4">
                        <w:t>Professional Development</w:t>
                      </w:r>
                    </w:p>
                    <w:p w14:paraId="0BD8E3B1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Course</w:t>
                      </w:r>
                    </w:p>
                    <w:p w14:paraId="1AA3C16A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Organization, Location</w:t>
                      </w:r>
                    </w:p>
                    <w:p w14:paraId="173FB742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20XX</w:t>
                      </w:r>
                    </w:p>
                    <w:p w14:paraId="026617DA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21ADB481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Course</w:t>
                      </w:r>
                    </w:p>
                    <w:p w14:paraId="1FF27616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Organization, Location</w:t>
                      </w:r>
                    </w:p>
                    <w:p w14:paraId="33A8DD78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20XX</w:t>
                      </w:r>
                    </w:p>
                    <w:p w14:paraId="70451643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25740818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 xml:space="preserve">Workshop </w:t>
                      </w:r>
                    </w:p>
                    <w:p w14:paraId="6F674F04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Organization, Location</w:t>
                      </w:r>
                    </w:p>
                    <w:p w14:paraId="694F4589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20XX</w:t>
                      </w:r>
                    </w:p>
                    <w:p w14:paraId="212B86FE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1DE6792B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2DC3379F" w14:textId="77777777" w:rsidR="005376B4" w:rsidRPr="005376B4" w:rsidRDefault="005376B4" w:rsidP="00EA2D5E">
                      <w:pPr>
                        <w:pStyle w:val="Normalwhite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1673A3">
        <w:rPr>
          <w:lang w:val="en-GB"/>
        </w:rPr>
        <mc:AlternateContent>
          <mc:Choice Requires="wps">
            <w:drawing>
              <wp:anchor distT="45720" distB="45720" distL="114300" distR="114300" simplePos="0" relativeHeight="251696128" behindDoc="0" locked="1" layoutInCell="1" allowOverlap="1" wp14:anchorId="4396B0B4" wp14:editId="05C9C346">
                <wp:simplePos x="0" y="0"/>
                <wp:positionH relativeFrom="page">
                  <wp:posOffset>2121535</wp:posOffset>
                </wp:positionH>
                <wp:positionV relativeFrom="page">
                  <wp:posOffset>1600200</wp:posOffset>
                </wp:positionV>
                <wp:extent cx="1371600" cy="402336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02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E786C" w14:textId="736A5454" w:rsidR="005376B4" w:rsidRPr="00610F11" w:rsidRDefault="005376B4" w:rsidP="005376B4">
                            <w:pPr>
                              <w:pStyle w:val="Contactinfo"/>
                              <w:rPr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6B0B4" id="Text Box 15" o:spid="_x0000_s1032" type="#_x0000_t202" style="position:absolute;left:0;text-align:left;margin-left:167.05pt;margin-top:126pt;width:108pt;height:31.7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" filled="f" stroked="f">
                <v:textbox>
                  <w:txbxContent>
                    <w:p w14:paraId="7C4E786C" w14:textId="736A5454" w:rsidR="005376B4" w:rsidRPr="00610F11" w:rsidRDefault="005376B4" w:rsidP="005376B4">
                      <w:pPr>
                        <w:pStyle w:val="Contactinfo"/>
                        <w:rPr>
                          <w:lang w:val="en-ZA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1673A3">
        <w:rPr>
          <w:lang w:val="en-GB"/>
        </w:rPr>
        <mc:AlternateContent>
          <mc:Choice Requires="wps">
            <w:drawing>
              <wp:anchor distT="45720" distB="45720" distL="114300" distR="114300" simplePos="0" relativeHeight="251697152" behindDoc="0" locked="1" layoutInCell="1" allowOverlap="1" wp14:anchorId="009B9D14" wp14:editId="28550A74">
                <wp:simplePos x="0" y="0"/>
                <wp:positionH relativeFrom="page">
                  <wp:posOffset>3538855</wp:posOffset>
                </wp:positionH>
                <wp:positionV relativeFrom="page">
                  <wp:posOffset>1600200</wp:posOffset>
                </wp:positionV>
                <wp:extent cx="2651760" cy="402336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760" cy="402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823A4" w14:textId="07CB9AA1" w:rsidR="005376B4" w:rsidRPr="00610F11" w:rsidRDefault="005376B4" w:rsidP="005376B4">
                            <w:pPr>
                              <w:pStyle w:val="Contactinfo"/>
                              <w:rPr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B9D14" id="Text Box 5" o:spid="_x0000_s1033" type="#_x0000_t202" style="position:absolute;left:0;text-align:left;margin-left:278.65pt;margin-top:126pt;width:208.8pt;height:31.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" filled="f" stroked="f">
                <v:textbox>
                  <w:txbxContent>
                    <w:p w14:paraId="574823A4" w14:textId="07CB9AA1" w:rsidR="005376B4" w:rsidRPr="00610F11" w:rsidRDefault="005376B4" w:rsidP="005376B4">
                      <w:pPr>
                        <w:pStyle w:val="Contactinfo"/>
                        <w:rPr>
                          <w:lang w:val="en-ZA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1673A3">
        <w:rPr>
          <w:lang w:val="en-GB"/>
        </w:rPr>
        <mc:AlternateContent>
          <mc:Choice Requires="wps">
            <w:drawing>
              <wp:anchor distT="45720" distB="45720" distL="114300" distR="114300" simplePos="0" relativeHeight="251698176" behindDoc="0" locked="1" layoutInCell="1" allowOverlap="1" wp14:anchorId="44AAF656" wp14:editId="3B5D59D6">
                <wp:simplePos x="0" y="0"/>
                <wp:positionH relativeFrom="page">
                  <wp:posOffset>6257925</wp:posOffset>
                </wp:positionH>
                <wp:positionV relativeFrom="page">
                  <wp:posOffset>1504950</wp:posOffset>
                </wp:positionV>
                <wp:extent cx="1371600" cy="497205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9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E7552" w14:textId="54A9A941" w:rsidR="005376B4" w:rsidRPr="00610F11" w:rsidRDefault="005376B4" w:rsidP="00E11210">
                            <w:pPr>
                              <w:pStyle w:val="Contactinfo"/>
                              <w:jc w:val="both"/>
                              <w:rPr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AF656" id="Text Box 6" o:spid="_x0000_s1034" type="#_x0000_t202" style="position:absolute;left:0;text-align:left;margin-left:492.75pt;margin-top:118.5pt;width:108pt;height:39.1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" filled="f" stroked="f">
                <v:textbox>
                  <w:txbxContent>
                    <w:p w14:paraId="6E8E7552" w14:textId="54A9A941" w:rsidR="005376B4" w:rsidRPr="00610F11" w:rsidRDefault="005376B4" w:rsidP="00E11210">
                      <w:pPr>
                        <w:pStyle w:val="Contactinfo"/>
                        <w:jc w:val="both"/>
                        <w:rPr>
                          <w:lang w:val="en-ZA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116B2" w:rsidRPr="004116B2">
        <mc:AlternateContent>
          <mc:Choice Requires="wpg">
            <w:drawing>
              <wp:anchor distT="0" distB="0" distL="114300" distR="114300" simplePos="0" relativeHeight="251689984" behindDoc="1" locked="1" layoutInCell="1" allowOverlap="1" wp14:anchorId="54A82428" wp14:editId="0E6F56C9">
                <wp:simplePos x="0" y="0"/>
                <wp:positionH relativeFrom="page">
                  <wp:align>right</wp:align>
                </wp:positionH>
                <wp:positionV relativeFrom="paragraph">
                  <wp:posOffset>-342900</wp:posOffset>
                </wp:positionV>
                <wp:extent cx="7772400" cy="10058400"/>
                <wp:effectExtent l="0" t="0" r="0" b="0"/>
                <wp:wrapNone/>
                <wp:docPr id="68379184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3581" cy="10058400"/>
                        </a:xfrm>
                      </wpg:grpSpPr>
                      <wps:wsp>
                        <wps:cNvPr id="873599800" name="Rectangle 873599800"/>
                        <wps:cNvSpPr/>
                        <wps:spPr>
                          <a:xfrm>
                            <a:off x="0" y="0"/>
                            <a:ext cx="2113005" cy="100584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135376" name="Rectangle 1636135376"/>
                        <wps:cNvSpPr/>
                        <wps:spPr>
                          <a:xfrm>
                            <a:off x="7620" y="1546860"/>
                            <a:ext cx="7765961" cy="46291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69F5AE" id="Group 8" o:spid="_x0000_s1026" alt="&quot;&quot;" style="position:absolute;margin-left:560.8pt;margin-top:-27pt;width:612pt;height:11in;z-index:-251626496;mso-position-horizontal:right;mso-position-horizontal-relative:page;mso-width-relative:margin" coordsize="7773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">
                <v:rect id="Rectangle 873599800" o:spid="_x0000_s1027" style="position:absolute;width:21130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" fillcolor="#5a5a5a [2109]" stroked="f" strokeweight="1pt"/>
                <v:rect id="Rectangle 1636135376" o:spid="_x0000_s1028" style="position:absolute;left:76;top:15468;width:77659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" fillcolor="#d6dce5 [3205]" stroked="f" strokeweight="1pt"/>
                <w10:wrap anchorx="page"/>
                <w10:anchorlock/>
              </v:group>
            </w:pict>
          </mc:Fallback>
        </mc:AlternateContent>
      </w:r>
    </w:p>
    <w:p w14:paraId="10404642" w14:textId="228FCE6B" w:rsidR="004116B2" w:rsidRPr="00E11210" w:rsidRDefault="00610F11" w:rsidP="00E11210">
      <w:pPr>
        <w:pStyle w:val="Title"/>
        <w:rPr>
          <w:sz w:val="56"/>
          <w:szCs w:val="56"/>
        </w:rPr>
      </w:pPr>
      <w:r w:rsidRPr="00E11210">
        <w:rPr>
          <w:sz w:val="56"/>
          <w:szCs w:val="56"/>
        </w:rPr>
        <w:t>Rocco Given Visagie</w:t>
      </w:r>
    </w:p>
    <w:p w14:paraId="0CD40BC0" w14:textId="26DE4768" w:rsidR="004116B2" w:rsidRPr="003E3383" w:rsidRDefault="004116B2" w:rsidP="00815945">
      <w:pPr>
        <w:pStyle w:val="Subtitle"/>
      </w:pPr>
    </w:p>
    <w:p w14:paraId="3DD379F3" w14:textId="182739DC" w:rsidR="008D77C4" w:rsidRPr="003E3383" w:rsidRDefault="00E11210" w:rsidP="004116B2">
      <w:r w:rsidRPr="00444F90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9440" behindDoc="0" locked="1" layoutInCell="1" allowOverlap="1" wp14:anchorId="33E37B5F" wp14:editId="34520E2E">
                <wp:simplePos x="0" y="0"/>
                <wp:positionH relativeFrom="margin">
                  <wp:posOffset>1905000</wp:posOffset>
                </wp:positionH>
                <wp:positionV relativeFrom="page">
                  <wp:posOffset>7933690</wp:posOffset>
                </wp:positionV>
                <wp:extent cx="4919345" cy="1628775"/>
                <wp:effectExtent l="0" t="0" r="0" b="0"/>
                <wp:wrapSquare wrapText="bothSides"/>
                <wp:docPr id="1781421578" name="Text Box 1781421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162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B53ED" w14:textId="77777777" w:rsidR="00CF0827" w:rsidRPr="00CF0827" w:rsidRDefault="00CF0827" w:rsidP="00CF0827">
                            <w:pPr>
                              <w:pStyle w:val="Subtitle"/>
                              <w:ind w:left="0"/>
                              <w:jc w:val="left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CF0827">
                              <w:rPr>
                                <w:b/>
                                <w:sz w:val="22"/>
                                <w:szCs w:val="22"/>
                              </w:rPr>
                              <w:t>Career Objective-Full Stack developer</w:t>
                            </w:r>
                          </w:p>
                          <w:p w14:paraId="70974C2A" w14:textId="6C5F780C" w:rsidR="00E11210" w:rsidRPr="00CF0827" w:rsidRDefault="00CF0827" w:rsidP="00CF0827">
                            <w:r w:rsidRPr="00CF0827">
                              <w:t>Passionate about building digital experiences that are visually compelling, intuitive, and a joy to use. I bridge the gap between design and development—leveraging strong Java skills to write clean, scalable code that brings polished concepts to life. Committed to crafting seamless end-to-end solutions that balance aesthetic detail with technical integrity.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37B5F" id="Text Box 1781421578" o:spid="_x0000_s1035" type="#_x0000_t202" style="position:absolute;left:0;text-align:left;margin-left:150pt;margin-top:624.7pt;width:387.35pt;height:128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" filled="f" stroked="f">
                <v:textbox>
                  <w:txbxContent>
                    <w:p w14:paraId="2DCB53ED" w14:textId="77777777" w:rsidR="00CF0827" w:rsidRPr="00CF0827" w:rsidRDefault="00CF0827" w:rsidP="00CF0827">
                      <w:pPr>
                        <w:pStyle w:val="Subtitle"/>
                        <w:ind w:left="0"/>
                        <w:jc w:val="left"/>
                        <w:rPr>
                          <w:b/>
                          <w:sz w:val="22"/>
                          <w:szCs w:val="22"/>
                        </w:rPr>
                      </w:pPr>
                      <w:r w:rsidRPr="00CF0827">
                        <w:rPr>
                          <w:b/>
                          <w:sz w:val="22"/>
                          <w:szCs w:val="22"/>
                        </w:rPr>
                        <w:t>Career Objective-Full Stack developer</w:t>
                      </w:r>
                    </w:p>
                    <w:p w14:paraId="70974C2A" w14:textId="6C5F780C" w:rsidR="00E11210" w:rsidRPr="00CF0827" w:rsidRDefault="00CF0827" w:rsidP="00CF0827">
                      <w:r w:rsidRPr="00CF0827">
                        <w:t>Passionate about building digital experiences that are visually compelling, intuitive, and a joy to use. I bridge the gap between design and development—leveraging strong Java skills to write clean, scalable code that brings polished concepts to life. Committed to crafting seamless end-to-end solutions that balance aesthetic detail with technical integrity.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sectPr w:rsidR="008D77C4" w:rsidRPr="003E3383" w:rsidSect="004116B2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8A99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FE664F"/>
    <w:multiLevelType w:val="hybridMultilevel"/>
    <w:tmpl w:val="376ED42E"/>
    <w:lvl w:ilvl="0" w:tplc="A9A6D602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903C1"/>
    <w:multiLevelType w:val="multilevel"/>
    <w:tmpl w:val="5DB4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90537"/>
    <w:multiLevelType w:val="multilevel"/>
    <w:tmpl w:val="993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8B3384"/>
    <w:multiLevelType w:val="multilevel"/>
    <w:tmpl w:val="327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82EBD"/>
    <w:multiLevelType w:val="multilevel"/>
    <w:tmpl w:val="71C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0618D"/>
    <w:multiLevelType w:val="multilevel"/>
    <w:tmpl w:val="78F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C0F69"/>
    <w:multiLevelType w:val="multilevel"/>
    <w:tmpl w:val="C17A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E6EBA"/>
    <w:multiLevelType w:val="hybridMultilevel"/>
    <w:tmpl w:val="28D28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854698">
    <w:abstractNumId w:val="5"/>
  </w:num>
  <w:num w:numId="2" w16cid:durableId="20208733">
    <w:abstractNumId w:val="8"/>
  </w:num>
  <w:num w:numId="3" w16cid:durableId="824207542">
    <w:abstractNumId w:val="3"/>
  </w:num>
  <w:num w:numId="4" w16cid:durableId="808011177">
    <w:abstractNumId w:val="11"/>
  </w:num>
  <w:num w:numId="5" w16cid:durableId="1226182368">
    <w:abstractNumId w:val="0"/>
  </w:num>
  <w:num w:numId="6" w16cid:durableId="2128501465">
    <w:abstractNumId w:val="1"/>
  </w:num>
  <w:num w:numId="7" w16cid:durableId="2009675631">
    <w:abstractNumId w:val="9"/>
  </w:num>
  <w:num w:numId="8" w16cid:durableId="1015153674">
    <w:abstractNumId w:val="10"/>
  </w:num>
  <w:num w:numId="9" w16cid:durableId="630012132">
    <w:abstractNumId w:val="2"/>
  </w:num>
  <w:num w:numId="10" w16cid:durableId="148714079">
    <w:abstractNumId w:val="6"/>
  </w:num>
  <w:num w:numId="11" w16cid:durableId="1018920883">
    <w:abstractNumId w:val="4"/>
  </w:num>
  <w:num w:numId="12" w16cid:durableId="2193632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11"/>
    <w:rsid w:val="000440BF"/>
    <w:rsid w:val="000B7B03"/>
    <w:rsid w:val="00154574"/>
    <w:rsid w:val="0015637C"/>
    <w:rsid w:val="001673A3"/>
    <w:rsid w:val="00185B1B"/>
    <w:rsid w:val="00257458"/>
    <w:rsid w:val="00270B11"/>
    <w:rsid w:val="00287E7D"/>
    <w:rsid w:val="002A3889"/>
    <w:rsid w:val="002C010E"/>
    <w:rsid w:val="003357E8"/>
    <w:rsid w:val="003A41AC"/>
    <w:rsid w:val="003A5A35"/>
    <w:rsid w:val="003E3383"/>
    <w:rsid w:val="004116B2"/>
    <w:rsid w:val="00447256"/>
    <w:rsid w:val="00475B42"/>
    <w:rsid w:val="004904FA"/>
    <w:rsid w:val="00515A9F"/>
    <w:rsid w:val="005376B4"/>
    <w:rsid w:val="00575B96"/>
    <w:rsid w:val="005933EA"/>
    <w:rsid w:val="005F2437"/>
    <w:rsid w:val="00610F11"/>
    <w:rsid w:val="00637F90"/>
    <w:rsid w:val="00666862"/>
    <w:rsid w:val="00685CF3"/>
    <w:rsid w:val="006B29A0"/>
    <w:rsid w:val="006E39F7"/>
    <w:rsid w:val="00713C0C"/>
    <w:rsid w:val="00750898"/>
    <w:rsid w:val="007E4A10"/>
    <w:rsid w:val="007E5DC5"/>
    <w:rsid w:val="00815945"/>
    <w:rsid w:val="008867E8"/>
    <w:rsid w:val="008A6762"/>
    <w:rsid w:val="008B3F28"/>
    <w:rsid w:val="008C57C3"/>
    <w:rsid w:val="008D3D5B"/>
    <w:rsid w:val="008D77C4"/>
    <w:rsid w:val="009E1FE6"/>
    <w:rsid w:val="00AE7369"/>
    <w:rsid w:val="00B16B76"/>
    <w:rsid w:val="00B22367"/>
    <w:rsid w:val="00B33A43"/>
    <w:rsid w:val="00B427DA"/>
    <w:rsid w:val="00BA1551"/>
    <w:rsid w:val="00BC443B"/>
    <w:rsid w:val="00BF0F8D"/>
    <w:rsid w:val="00CB709C"/>
    <w:rsid w:val="00CF0827"/>
    <w:rsid w:val="00CF55FF"/>
    <w:rsid w:val="00D02798"/>
    <w:rsid w:val="00D03F2E"/>
    <w:rsid w:val="00D605CB"/>
    <w:rsid w:val="00D920AB"/>
    <w:rsid w:val="00DE4DF7"/>
    <w:rsid w:val="00E11210"/>
    <w:rsid w:val="00E2140D"/>
    <w:rsid w:val="00E30B0D"/>
    <w:rsid w:val="00E724A0"/>
    <w:rsid w:val="00E96F86"/>
    <w:rsid w:val="00EA1B61"/>
    <w:rsid w:val="00EA2D5E"/>
    <w:rsid w:val="00ED6F4F"/>
    <w:rsid w:val="00F32ECF"/>
    <w:rsid w:val="00F4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7736F7"/>
  <w15:chartTrackingRefBased/>
  <w15:docId w15:val="{2611B355-8167-472B-A043-39C9C2F3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5E"/>
    <w:pPr>
      <w:spacing w:after="0" w:line="240" w:lineRule="auto"/>
      <w:jc w:val="both"/>
    </w:pPr>
    <w:rPr>
      <w:rFonts w:cs="Open Sans"/>
      <w:color w:val="595959"/>
      <w:position w:val="9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6B4"/>
    <w:pPr>
      <w:spacing w:after="240"/>
      <w:outlineLvl w:val="0"/>
    </w:pPr>
    <w:rPr>
      <w:b/>
      <w:caps/>
      <w:spacing w:val="20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A2D5E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EA2D5E"/>
    <w:pPr>
      <w:spacing w:after="8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C443B"/>
    <w:pPr>
      <w:ind w:left="720"/>
      <w:contextualSpacing/>
    </w:pPr>
  </w:style>
  <w:style w:type="paragraph" w:customStyle="1" w:styleId="Graphicsanchor">
    <w:name w:val="Graphics anchor"/>
    <w:basedOn w:val="Normal"/>
    <w:qFormat/>
    <w:rsid w:val="004116B2"/>
    <w:rPr>
      <w:noProof/>
      <w:color w:val="FFFFFF" w:themeColor="background1"/>
    </w:rPr>
  </w:style>
  <w:style w:type="paragraph" w:styleId="Title">
    <w:name w:val="Title"/>
    <w:basedOn w:val="Normal"/>
    <w:next w:val="Normal"/>
    <w:link w:val="TitleChar"/>
    <w:uiPriority w:val="10"/>
    <w:qFormat/>
    <w:rsid w:val="004116B2"/>
    <w:pPr>
      <w:spacing w:after="160"/>
      <w:ind w:left="3600"/>
      <w:jc w:val="center"/>
    </w:pPr>
    <w:rPr>
      <w:rFonts w:asciiTheme="majorHAnsi" w:hAnsiTheme="majorHAnsi" w:cstheme="minorHAnsi"/>
      <w:caps/>
      <w:position w:val="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116B2"/>
    <w:rPr>
      <w:rFonts w:asciiTheme="majorHAnsi" w:hAnsiTheme="majorHAnsi" w:cstheme="minorHAnsi"/>
      <w:caps/>
      <w:color w:val="595959"/>
      <w:sz w:val="72"/>
      <w:szCs w:val="7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B2"/>
    <w:pPr>
      <w:spacing w:after="160"/>
      <w:ind w:left="3600"/>
      <w:jc w:val="center"/>
    </w:pPr>
    <w:rPr>
      <w:caps/>
      <w:spacing w:val="40"/>
      <w:positio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116B2"/>
    <w:rPr>
      <w:rFonts w:cs="Open Sans"/>
      <w:caps/>
      <w:color w:val="595959"/>
      <w:spacing w:val="40"/>
      <w:sz w:val="32"/>
      <w:szCs w:val="32"/>
      <w:lang w:val="en-GB"/>
    </w:rPr>
  </w:style>
  <w:style w:type="paragraph" w:customStyle="1" w:styleId="Contactinfo">
    <w:name w:val="Contact info"/>
    <w:basedOn w:val="Normal"/>
    <w:qFormat/>
    <w:rsid w:val="005376B4"/>
    <w:pPr>
      <w:spacing w:line="216" w:lineRule="auto"/>
      <w:jc w:val="center"/>
    </w:pPr>
    <w:rPr>
      <w:color w:val="595959" w:themeColor="text1" w:themeTint="A6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76B4"/>
    <w:rPr>
      <w:rFonts w:cs="Open Sans"/>
      <w:b/>
      <w:caps/>
      <w:color w:val="595959"/>
      <w:spacing w:val="20"/>
      <w:position w:val="9"/>
      <w:sz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A2D5E"/>
    <w:rPr>
      <w:rFonts w:cs="Open Sans"/>
      <w:b/>
      <w:bCs/>
      <w:color w:val="595959"/>
      <w:position w:val="9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37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6B4"/>
    <w:rPr>
      <w:color w:val="605E5C"/>
      <w:shd w:val="clear" w:color="auto" w:fill="E1DFDD"/>
    </w:rPr>
  </w:style>
  <w:style w:type="paragraph" w:customStyle="1" w:styleId="Heading1White">
    <w:name w:val="Heading 1 White"/>
    <w:basedOn w:val="Heading1"/>
    <w:qFormat/>
    <w:rsid w:val="005376B4"/>
    <w:pPr>
      <w:pBdr>
        <w:bottom w:val="single" w:sz="12" w:space="12" w:color="FFFFFF" w:themeColor="background1"/>
      </w:pBdr>
    </w:pPr>
    <w:rPr>
      <w:color w:val="FFFFFF" w:themeColor="background1"/>
    </w:rPr>
  </w:style>
  <w:style w:type="character" w:customStyle="1" w:styleId="Heading3Char">
    <w:name w:val="Heading 3 Char"/>
    <w:basedOn w:val="DefaultParagraphFont"/>
    <w:link w:val="Heading3"/>
    <w:uiPriority w:val="9"/>
    <w:rsid w:val="00EA2D5E"/>
    <w:rPr>
      <w:rFonts w:cs="Open Sans"/>
      <w:color w:val="595959"/>
      <w:position w:val="9"/>
      <w:lang w:val="en-US"/>
    </w:rPr>
  </w:style>
  <w:style w:type="paragraph" w:styleId="ListBullet">
    <w:name w:val="List Bullet"/>
    <w:basedOn w:val="Normal"/>
    <w:uiPriority w:val="99"/>
    <w:rsid w:val="00EA2D5E"/>
    <w:pPr>
      <w:numPr>
        <w:numId w:val="5"/>
      </w:numPr>
      <w:ind w:left="720"/>
      <w:contextualSpacing/>
    </w:pPr>
  </w:style>
  <w:style w:type="paragraph" w:customStyle="1" w:styleId="Normalwhite">
    <w:name w:val="Normal white"/>
    <w:basedOn w:val="Normal"/>
    <w:qFormat/>
    <w:rsid w:val="00EA2D5E"/>
    <w:rPr>
      <w:color w:val="FFFFFF" w:themeColor="background1"/>
      <w:position w:val="0"/>
    </w:rPr>
  </w:style>
  <w:style w:type="paragraph" w:styleId="List">
    <w:name w:val="List"/>
    <w:basedOn w:val="Normalwhite"/>
    <w:uiPriority w:val="99"/>
    <w:rsid w:val="00EA2D5E"/>
    <w:pPr>
      <w:numPr>
        <w:numId w:val="6"/>
      </w:numPr>
      <w:spacing w:after="80" w:line="300" w:lineRule="auto"/>
      <w:ind w:left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220343527@mycput.ac.za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220343527@mycput.ac.za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cco\AppData\Roaming\Microsoft\Templates\Bold%20regional%20sale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203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D6DCE5"/>
      </a:accent2>
      <a:accent3>
        <a:srgbClr val="CEC5B5"/>
      </a:accent3>
      <a:accent4>
        <a:srgbClr val="603F72"/>
      </a:accent4>
      <a:accent5>
        <a:srgbClr val="4E848A"/>
      </a:accent5>
      <a:accent6>
        <a:srgbClr val="A57F78"/>
      </a:accent6>
      <a:hlink>
        <a:srgbClr val="467886"/>
      </a:hlink>
      <a:folHlink>
        <a:srgbClr val="96607D"/>
      </a:folHlink>
    </a:clrScheme>
    <a:fontScheme name="Custom 7">
      <a:majorFont>
        <a:latin typeface="Rockwell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92C5D83DC7549BC6CF6F1B9762866" ma:contentTypeVersion="5" ma:contentTypeDescription="Create a new document." ma:contentTypeScope="" ma:versionID="50b6a1c8fee51e0b5648d660f81b6339">
  <xsd:schema xmlns:xsd="http://www.w3.org/2001/XMLSchema" xmlns:xs="http://www.w3.org/2001/XMLSchema" xmlns:p="http://schemas.microsoft.com/office/2006/metadata/properties" xmlns:ns3="463bb25a-7ed9-4830-b395-7c3cfb29d744" targetNamespace="http://schemas.microsoft.com/office/2006/metadata/properties" ma:root="true" ma:fieldsID="ba52d22c5b5e8fbb2c2885e194abb26e" ns3:_="">
    <xsd:import namespace="463bb25a-7ed9-4830-b395-7c3cfb29d7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3bb25a-7ed9-4830-b395-7c3cfb29d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3bb25a-7ed9-4830-b395-7c3cfb29d744" xsi:nil="true"/>
  </documentManagement>
</p:properties>
</file>

<file path=customXml/itemProps1.xml><?xml version="1.0" encoding="utf-8"?>
<ds:datastoreItem xmlns:ds="http://schemas.openxmlformats.org/officeDocument/2006/customXml" ds:itemID="{454F08AD-1320-4941-8AF0-93D9A3878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3bb25a-7ed9-4830-b395-7c3cfb29d7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419F7F-748A-4633-A881-5486D1B6E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0F0F64-C410-4BA2-AAC1-465E8C8606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4E1825-E6E3-4982-AFC5-61F15BFA70B7}">
  <ds:schemaRefs>
    <ds:schemaRef ds:uri="http://schemas.microsoft.com/office/2006/metadata/properties"/>
    <ds:schemaRef ds:uri="http://schemas.microsoft.com/office/infopath/2007/PartnerControls"/>
    <ds:schemaRef ds:uri="463bb25a-7ed9-4830-b395-7c3cfb29d744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regional sales manager resume.dotx</Template>
  <TotalTime>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Rocco Given Visagie</dc:creator>
  <cp:keywords/>
  <dc:description/>
  <cp:lastModifiedBy>Rocco Given Visagie</cp:lastModifiedBy>
  <cp:revision>2</cp:revision>
  <dcterms:created xsi:type="dcterms:W3CDTF">2026-04-20T12:01:00Z</dcterms:created>
  <dcterms:modified xsi:type="dcterms:W3CDTF">2026-04-20T12:01:00Z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0x010100DA492C5D83DC7549BC6CF6F1B9762866</vt:lpwstr>
  </property>
  <property fmtid="{D5CDD505-2E9C-101B-9397-08002B2CF9AE}" pid="3" name="MediaServiceImageTags">
    <vt:lpwstr/>
  </property>
  <property fmtid="{D5CDD505-2E9C-101B-9397-08002B2CF9AE}" pid="4" name="Order">
    <vt:r8>5357500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